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14:paraId="37987880" w14:textId="77777777" w:rsidTr="000654B6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DF964" w14:textId="77777777" w:rsidR="00A47A74" w:rsidRDefault="00A47A74" w:rsidP="00A14483">
            <w:r>
              <w:rPr>
                <w:noProof/>
              </w:rPr>
              <w:drawing>
                <wp:inline distT="0" distB="0" distL="0" distR="0" wp14:anchorId="45E0F65B" wp14:editId="18E30F0A">
                  <wp:extent cx="952500" cy="952500"/>
                  <wp:effectExtent l="0" t="0" r="0" b="0"/>
                  <wp:docPr id="58362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7579C7" w14:textId="77777777" w:rsidR="00A47A74" w:rsidRDefault="00A47A74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D71ED" w14:textId="1B2D3C07" w:rsidR="00A47A74" w:rsidRDefault="00A47A74" w:rsidP="00A14483">
            <w:pPr>
              <w:jc w:val="right"/>
            </w:pPr>
            <w:r w:rsidRPr="00A47A74">
              <w:t xml:space="preserve">April </w:t>
            </w:r>
            <w:r w:rsidR="000A19DF">
              <w:t>1</w:t>
            </w:r>
            <w:r w:rsidR="008374FB">
              <w:t>4</w:t>
            </w:r>
            <w:r w:rsidRPr="00A47A74">
              <w:t>, 20</w:t>
            </w:r>
            <w:r w:rsidR="000A19DF">
              <w:t>26</w:t>
            </w:r>
          </w:p>
        </w:tc>
      </w:tr>
      <w:tr w:rsidR="00A47A74" w14:paraId="77C1E9B0" w14:textId="77777777" w:rsidTr="000654B6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53AA87" w14:textId="7B8A0276" w:rsidR="00A47A74" w:rsidRDefault="000A19DF" w:rsidP="00D5106E">
            <w:pPr>
              <w:pStyle w:val="Title"/>
            </w:pPr>
            <w:r w:rsidRPr="000A19DF">
              <w:rPr>
                <w:sz w:val="72"/>
                <w:szCs w:val="52"/>
              </w:rPr>
              <w:t>Proposal</w:t>
            </w:r>
          </w:p>
        </w:tc>
      </w:tr>
      <w:tr w:rsidR="00A47A74" w14:paraId="680D4D3C" w14:textId="77777777" w:rsidTr="000654B6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52EED76" w14:textId="77777777" w:rsidR="00E54CE3" w:rsidRPr="00E54CE3" w:rsidRDefault="00A47A74" w:rsidP="00E54CE3">
            <w:pPr>
              <w:pStyle w:val="Subtitle"/>
            </w:pPr>
            <w:r w:rsidRPr="00E54CE3">
              <w:t>Prepared for:</w:t>
            </w:r>
          </w:p>
          <w:p w14:paraId="5458B0B1" w14:textId="18D24700" w:rsidR="00E54CE3" w:rsidRPr="00E54CE3" w:rsidRDefault="00BA5A6C" w:rsidP="00E54CE3">
            <w:pPr>
              <w:pStyle w:val="Name"/>
            </w:pPr>
            <w:r>
              <w:t>John Doe</w:t>
            </w:r>
          </w:p>
          <w:p w14:paraId="28D96676" w14:textId="047298EB" w:rsidR="000A19DF" w:rsidRDefault="00BA5A6C" w:rsidP="000A19DF">
            <w:pPr>
              <w:pStyle w:val="Name"/>
            </w:pPr>
            <w:r>
              <w:t>John doe ltd</w:t>
            </w:r>
            <w:r w:rsidR="00A47A74" w:rsidRPr="00E54CE3">
              <w:t>.</w:t>
            </w:r>
          </w:p>
          <w:p w14:paraId="44E3A36A" w14:textId="16507D08" w:rsidR="000A19DF" w:rsidRDefault="000A19DF" w:rsidP="000A19DF">
            <w:pPr>
              <w:pStyle w:val="Contact"/>
            </w:pPr>
            <w:r>
              <w:t xml:space="preserve">Pink Portal investments </w:t>
            </w:r>
          </w:p>
          <w:p w14:paraId="6C0105C7" w14:textId="543D4D72" w:rsidR="000A19DF" w:rsidRDefault="000A19DF" w:rsidP="000A19DF">
            <w:pPr>
              <w:pStyle w:val="Contact"/>
            </w:pPr>
            <w:r>
              <w:t>250 John</w:t>
            </w:r>
            <w:r w:rsidR="00BA5A6C">
              <w:t xml:space="preserve"> Doe </w:t>
            </w:r>
            <w:r>
              <w:t>Road</w:t>
            </w:r>
          </w:p>
          <w:p w14:paraId="7E478F30" w14:textId="77777777" w:rsidR="000A19DF" w:rsidRDefault="000A19DF" w:rsidP="000A19DF">
            <w:pPr>
              <w:pStyle w:val="Contact"/>
            </w:pPr>
            <w:r>
              <w:t xml:space="preserve">Durban </w:t>
            </w:r>
          </w:p>
          <w:p w14:paraId="531D01D0" w14:textId="201D1237" w:rsidR="00A47A74" w:rsidRDefault="000A19DF" w:rsidP="000A19DF">
            <w:pPr>
              <w:pStyle w:val="Contact"/>
            </w:pPr>
            <w:r>
              <w:t>4001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DB64F4" w14:textId="77777777" w:rsidR="00A47A74" w:rsidRDefault="00A47A74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6DBC96B1" w14:textId="1556168A" w:rsidR="00E54CE3" w:rsidRPr="00E54CE3" w:rsidRDefault="00BA5A6C" w:rsidP="00E54CE3">
            <w:pPr>
              <w:pStyle w:val="Heading1"/>
              <w:outlineLvl w:val="0"/>
            </w:pPr>
            <w:r>
              <w:t>H1</w:t>
            </w:r>
          </w:p>
          <w:p w14:paraId="205E4695" w14:textId="77777777" w:rsidR="00E54CE3" w:rsidRPr="00E54CE3" w:rsidRDefault="00E54CE3" w:rsidP="00E54CE3"/>
          <w:p w14:paraId="090A93A7" w14:textId="410A4505" w:rsidR="00E54CE3" w:rsidRDefault="00BA5A6C" w:rsidP="00BA5A6C">
            <w:pPr>
              <w:pStyle w:val="Heading1"/>
              <w:outlineLvl w:val="0"/>
            </w:pPr>
            <w:r>
              <w:t>H2</w:t>
            </w:r>
          </w:p>
          <w:p w14:paraId="4206B3DF" w14:textId="77777777" w:rsidR="00BA5A6C" w:rsidRPr="00BA5A6C" w:rsidRDefault="00BA5A6C" w:rsidP="00BA5A6C"/>
          <w:p w14:paraId="794A1E15" w14:textId="35684564" w:rsidR="00E54CE3" w:rsidRDefault="00BA5A6C" w:rsidP="00D84092">
            <w:pPr>
              <w:pStyle w:val="Heading1"/>
              <w:outlineLvl w:val="0"/>
            </w:pPr>
            <w:r>
              <w:t>H3</w:t>
            </w:r>
          </w:p>
          <w:p w14:paraId="25B0E8AF" w14:textId="77777777" w:rsidR="00D84092" w:rsidRPr="00D84092" w:rsidRDefault="00D84092" w:rsidP="00D84092"/>
          <w:p w14:paraId="6E6EE28A" w14:textId="58A6B5FD" w:rsidR="008374FB" w:rsidRPr="00E54CE3" w:rsidRDefault="00BA5A6C" w:rsidP="00BA5A6C">
            <w:pPr>
              <w:pStyle w:val="Heading1"/>
              <w:outlineLvl w:val="0"/>
            </w:pPr>
            <w:r>
              <w:t>H4</w:t>
            </w:r>
          </w:p>
          <w:p w14:paraId="542D72D3" w14:textId="77777777" w:rsidR="008374FB" w:rsidRDefault="008374FB" w:rsidP="008374FB"/>
          <w:p w14:paraId="4E0CB68A" w14:textId="31D06EED" w:rsidR="008374FB" w:rsidRDefault="00BA5A6C" w:rsidP="008374FB">
            <w:pPr>
              <w:pStyle w:val="Heading1"/>
              <w:outlineLvl w:val="0"/>
            </w:pPr>
            <w:r>
              <w:t>H5</w:t>
            </w:r>
          </w:p>
          <w:p w14:paraId="2CB52378" w14:textId="3B7ABF1F" w:rsidR="008374FB" w:rsidRDefault="008374FB" w:rsidP="008374FB"/>
          <w:p w14:paraId="4A2D64CC" w14:textId="3486C8C1" w:rsidR="008374FB" w:rsidRDefault="00BA5A6C" w:rsidP="008374FB">
            <w:pPr>
              <w:pStyle w:val="Heading1"/>
              <w:outlineLvl w:val="0"/>
            </w:pPr>
            <w:r>
              <w:t>H6</w:t>
            </w:r>
          </w:p>
          <w:p w14:paraId="6F02E731" w14:textId="5D6C4852" w:rsidR="008374FB" w:rsidRDefault="008374FB" w:rsidP="008374FB"/>
          <w:p w14:paraId="1E1F6601" w14:textId="77777777" w:rsidR="008374FB" w:rsidRPr="008374FB" w:rsidRDefault="008374FB" w:rsidP="008374FB"/>
          <w:p w14:paraId="58C3BBED" w14:textId="4C9654E9" w:rsidR="00A47A74" w:rsidRPr="00E54CE3" w:rsidRDefault="00A47A74" w:rsidP="00E54CE3"/>
        </w:tc>
      </w:tr>
      <w:tr w:rsidR="00A47A74" w14:paraId="1DA80C1D" w14:textId="77777777" w:rsidTr="000654B6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8E457" w14:textId="77777777" w:rsidR="00A47A74" w:rsidRDefault="00A14483" w:rsidP="00D5106E">
            <w:pPr>
              <w:pStyle w:val="Graphic"/>
            </w:pPr>
            <w:r>
              <w:drawing>
                <wp:inline distT="0" distB="0" distL="0" distR="0" wp14:anchorId="6246FAC4" wp14:editId="256AC597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4005" cy="2058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3CCCE0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8C7D18" w14:textId="77777777" w:rsidR="00A47A74" w:rsidRDefault="00A47A74"/>
        </w:tc>
      </w:tr>
      <w:tr w:rsidR="00A47A74" w14:paraId="687B98A6" w14:textId="77777777" w:rsidTr="000654B6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57AE4" w14:textId="77777777" w:rsidR="00E54CE3" w:rsidRDefault="00A47A74" w:rsidP="00E54CE3">
            <w:pPr>
              <w:pStyle w:val="Subtitle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14:paraId="48A86C2C" w14:textId="78CD4EA3" w:rsidR="00E54CE3" w:rsidRPr="00E54CE3" w:rsidRDefault="000A19DF" w:rsidP="00E54CE3">
            <w:pPr>
              <w:pStyle w:val="Name"/>
            </w:pPr>
            <w:r>
              <w:t>Rohan Ramlall</w:t>
            </w:r>
          </w:p>
          <w:p w14:paraId="004AAAAE" w14:textId="67C18611" w:rsidR="00A14483" w:rsidRPr="00E54CE3" w:rsidRDefault="000A19DF" w:rsidP="00E54CE3">
            <w:pPr>
              <w:pStyle w:val="Name"/>
              <w:rPr>
                <w:rStyle w:val="NameChar"/>
                <w:b/>
              </w:rPr>
            </w:pPr>
            <w:r>
              <w:rPr>
                <w:rStyle w:val="NameChar"/>
                <w:b/>
              </w:rPr>
              <w:t>Apex Digital</w:t>
            </w:r>
            <w:r w:rsidR="001973BB">
              <w:rPr>
                <w:rStyle w:val="NameChar"/>
                <w:b/>
              </w:rPr>
              <w:t xml:space="preserve"> SA</w:t>
            </w:r>
            <w:r>
              <w:rPr>
                <w:rStyle w:val="NameChar"/>
                <w:b/>
              </w:rPr>
              <w:t>, Ltd</w:t>
            </w:r>
            <w:r w:rsidR="00A47A74" w:rsidRPr="00E54CE3">
              <w:rPr>
                <w:rStyle w:val="NameChar"/>
                <w:b/>
              </w:rPr>
              <w:t>.</w:t>
            </w:r>
          </w:p>
          <w:p w14:paraId="6AAB6F22" w14:textId="40435E77" w:rsidR="00E54CE3" w:rsidRPr="00E54CE3" w:rsidRDefault="000A19DF" w:rsidP="00E54CE3">
            <w:pPr>
              <w:pStyle w:val="Contact"/>
            </w:pPr>
            <w:r>
              <w:t>Apexdigtl@gmail.com</w:t>
            </w:r>
          </w:p>
          <w:p w14:paraId="4DD35E97" w14:textId="0B96BB85" w:rsidR="00E54CE3" w:rsidRPr="00E54CE3" w:rsidRDefault="000A19DF" w:rsidP="00E54CE3">
            <w:pPr>
              <w:pStyle w:val="Contact"/>
            </w:pPr>
            <w:r>
              <w:t>069</w:t>
            </w:r>
            <w:r w:rsidR="007502C6" w:rsidRPr="00E54CE3">
              <w:t>-5</w:t>
            </w:r>
            <w:r>
              <w:t>22</w:t>
            </w:r>
            <w:r w:rsidR="007502C6" w:rsidRPr="00E54CE3">
              <w:t>-</w:t>
            </w:r>
            <w:r>
              <w:t>4226</w:t>
            </w:r>
          </w:p>
          <w:p w14:paraId="40E0AEA2" w14:textId="481B2DE9" w:rsidR="00E54CE3" w:rsidRPr="00E54CE3" w:rsidRDefault="000A19DF" w:rsidP="00E54CE3">
            <w:pPr>
              <w:pStyle w:val="Contact"/>
            </w:pPr>
            <w:r>
              <w:t>38 Hillsplace</w:t>
            </w:r>
          </w:p>
          <w:p w14:paraId="06984649" w14:textId="6C30CE1D" w:rsidR="00A47A74" w:rsidRPr="00A14483" w:rsidRDefault="000A19DF" w:rsidP="00E54CE3">
            <w:pPr>
              <w:pStyle w:val="Contact"/>
              <w:rPr>
                <w:b/>
              </w:rPr>
            </w:pPr>
            <w:r>
              <w:t>Northdene</w:t>
            </w:r>
            <w:r w:rsidR="007502C6" w:rsidRPr="00E54CE3">
              <w:t xml:space="preserve">, </w:t>
            </w:r>
            <w:r>
              <w:t>Queensburgh</w:t>
            </w:r>
            <w:r w:rsidR="007502C6" w:rsidRPr="00E54CE3"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CD124C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43B4CB" w14:textId="77777777" w:rsidR="00A47A74" w:rsidRDefault="00A47A74"/>
        </w:tc>
      </w:tr>
    </w:tbl>
    <w:p w14:paraId="689C0E64" w14:textId="77777777" w:rsidR="004179CA" w:rsidRDefault="004179CA"/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ade Gothic Next">
    <w:altName w:val="Trade Gothic Next"/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6045"/>
    <w:multiLevelType w:val="hybridMultilevel"/>
    <w:tmpl w:val="014C1188"/>
    <w:lvl w:ilvl="0" w:tplc="6C86B4C2">
      <w:start w:val="38"/>
      <w:numFmt w:val="bullet"/>
      <w:lvlText w:val="-"/>
      <w:lvlJc w:val="left"/>
      <w:pPr>
        <w:ind w:left="720" w:hanging="360"/>
      </w:pPr>
      <w:rPr>
        <w:rFonts w:ascii="Trade Gothic Next" w:eastAsiaTheme="minorHAnsi" w:hAnsi="Trade Gothic Next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DF"/>
    <w:rsid w:val="000429AE"/>
    <w:rsid w:val="000654B6"/>
    <w:rsid w:val="000A19DF"/>
    <w:rsid w:val="00106A5F"/>
    <w:rsid w:val="001973BB"/>
    <w:rsid w:val="0026624A"/>
    <w:rsid w:val="002F0F86"/>
    <w:rsid w:val="00350494"/>
    <w:rsid w:val="003C1DA1"/>
    <w:rsid w:val="004179CA"/>
    <w:rsid w:val="004802A5"/>
    <w:rsid w:val="0049027F"/>
    <w:rsid w:val="0056195E"/>
    <w:rsid w:val="005916F0"/>
    <w:rsid w:val="005F78CB"/>
    <w:rsid w:val="00647C46"/>
    <w:rsid w:val="006B4195"/>
    <w:rsid w:val="006F0F3C"/>
    <w:rsid w:val="007502C6"/>
    <w:rsid w:val="008374FB"/>
    <w:rsid w:val="009866EB"/>
    <w:rsid w:val="009B2AE3"/>
    <w:rsid w:val="00A14483"/>
    <w:rsid w:val="00A47A74"/>
    <w:rsid w:val="00B31177"/>
    <w:rsid w:val="00BA5A6C"/>
    <w:rsid w:val="00BD4767"/>
    <w:rsid w:val="00C77AA5"/>
    <w:rsid w:val="00CF627C"/>
    <w:rsid w:val="00D5106E"/>
    <w:rsid w:val="00D84092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B817"/>
  <w15:chartTrackingRefBased/>
  <w15:docId w15:val="{4FC082E1-5B1F-4211-B7F4-8036829C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4FB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-pc\AppData\Roaming\Microsoft\Templates\Basic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business proposal</Template>
  <TotalTime>48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rohan ramlall</cp:lastModifiedBy>
  <cp:revision>6</cp:revision>
  <cp:lastPrinted>2026-04-13T10:37:00Z</cp:lastPrinted>
  <dcterms:created xsi:type="dcterms:W3CDTF">2026-04-13T09:52:00Z</dcterms:created>
  <dcterms:modified xsi:type="dcterms:W3CDTF">2026-05-18T21:42:00Z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